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08DC3F" w14:textId="0DE2FDDD" w:rsidR="001773C6" w:rsidRDefault="001773C6" w:rsidP="001773C6">
      <w:pPr>
        <w:spacing w:beforeAutospacing="1" w:afterAutospacing="1" w:line="240" w:lineRule="auto"/>
        <w:ind w:firstLine="720"/>
        <w:jc w:val="center"/>
        <w:textAlignment w:val="baseline"/>
        <w:rPr>
          <w:rFonts w:ascii="Calibri" w:eastAsia="Calibri" w:hAnsi="Calibri" w:cs="Calibri"/>
          <w:b/>
          <w:bCs/>
          <w:sz w:val="48"/>
          <w:szCs w:val="48"/>
        </w:rPr>
      </w:pPr>
      <w:r w:rsidRPr="001773C6">
        <w:rPr>
          <w:rFonts w:ascii="Calibri" w:eastAsia="Calibri" w:hAnsi="Calibri" w:cs="Calibri"/>
          <w:b/>
          <w:bCs/>
          <w:sz w:val="48"/>
          <w:szCs w:val="48"/>
        </w:rPr>
        <w:t xml:space="preserve">S3, DynamoDB (advance) </w:t>
      </w:r>
      <w:r w:rsidRPr="12291B34">
        <w:rPr>
          <w:rFonts w:ascii="Calibri" w:eastAsia="Calibri" w:hAnsi="Calibri" w:cs="Calibri"/>
          <w:b/>
          <w:bCs/>
          <w:sz w:val="48"/>
          <w:szCs w:val="48"/>
        </w:rPr>
        <w:t xml:space="preserve"> task</w:t>
      </w:r>
    </w:p>
    <w:p w14:paraId="5831C9E5" w14:textId="77777777" w:rsidR="00FD27CD" w:rsidRDefault="00FD27CD" w:rsidP="001773C6">
      <w:pPr>
        <w:spacing w:beforeAutospacing="1" w:afterAutospacing="1" w:line="240" w:lineRule="auto"/>
        <w:ind w:firstLine="720"/>
        <w:jc w:val="center"/>
        <w:textAlignment w:val="baseline"/>
        <w:rPr>
          <w:rFonts w:ascii="Calibri" w:eastAsia="Calibri" w:hAnsi="Calibri" w:cs="Calibri"/>
          <w:sz w:val="48"/>
          <w:szCs w:val="48"/>
        </w:rPr>
      </w:pPr>
    </w:p>
    <w:p w14:paraId="397759D6" w14:textId="0C35B6F4" w:rsidR="0011734C" w:rsidRDefault="001773C6" w:rsidP="001773C6">
      <w:pPr>
        <w:pStyle w:val="Heading1"/>
      </w:pPr>
      <w:bookmarkStart w:id="0" w:name="_Toc43726810"/>
      <w:r>
        <w:t>Description</w:t>
      </w:r>
      <w:bookmarkEnd w:id="0"/>
    </w:p>
    <w:p w14:paraId="32BE363E" w14:textId="77777777" w:rsidR="0011734C" w:rsidRDefault="0011734C" w:rsidP="0011734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inorEastAsia" w:hAnsi="Arial" w:cs="Arial"/>
          <w:sz w:val="22"/>
          <w:szCs w:val="22"/>
        </w:rPr>
        <w:t> </w:t>
      </w:r>
    </w:p>
    <w:p w14:paraId="4633B7A6" w14:textId="7B2200A8" w:rsidR="0011734C" w:rsidRPr="00812A3A" w:rsidRDefault="0011734C" w:rsidP="0011734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812A3A">
        <w:rPr>
          <w:rStyle w:val="normaltextrun"/>
          <w:color w:val="000000"/>
          <w:sz w:val="28"/>
          <w:szCs w:val="28"/>
        </w:rPr>
        <w:t xml:space="preserve">In this module we will take a look on </w:t>
      </w:r>
      <w:r w:rsidR="0092339D" w:rsidRPr="00812A3A">
        <w:rPr>
          <w:rStyle w:val="normaltextrun"/>
          <w:color w:val="000000"/>
          <w:sz w:val="28"/>
          <w:szCs w:val="28"/>
        </w:rPr>
        <w:t>S3</w:t>
      </w:r>
      <w:r w:rsidRPr="00812A3A">
        <w:rPr>
          <w:rStyle w:val="normaltextrun"/>
          <w:color w:val="000000"/>
          <w:sz w:val="28"/>
          <w:szCs w:val="28"/>
        </w:rPr>
        <w:t xml:space="preserve"> and try some</w:t>
      </w:r>
      <w:r w:rsidR="0092339D" w:rsidRPr="00812A3A">
        <w:rPr>
          <w:rStyle w:val="normaltextrun"/>
          <w:color w:val="000000"/>
          <w:sz w:val="28"/>
          <w:szCs w:val="28"/>
        </w:rPr>
        <w:t xml:space="preserve"> more</w:t>
      </w:r>
      <w:r w:rsidRPr="00812A3A">
        <w:rPr>
          <w:rStyle w:val="normaltextrun"/>
          <w:color w:val="000000"/>
          <w:sz w:val="28"/>
          <w:szCs w:val="28"/>
        </w:rPr>
        <w:t xml:space="preserve"> things with NoSQL Serverless Native DynamoDB.</w:t>
      </w:r>
    </w:p>
    <w:p w14:paraId="4F879F97" w14:textId="2A20BAA7" w:rsidR="0011734C" w:rsidRPr="00330092" w:rsidRDefault="0011734C" w:rsidP="0011734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812A3A">
        <w:rPr>
          <w:rStyle w:val="eop"/>
          <w:rFonts w:eastAsiaTheme="minorEastAsia"/>
          <w:sz w:val="28"/>
          <w:szCs w:val="28"/>
        </w:rPr>
        <w:t> </w:t>
      </w:r>
    </w:p>
    <w:p w14:paraId="210252AD" w14:textId="77777777" w:rsidR="0011734C" w:rsidRPr="00FD27CD" w:rsidRDefault="0011734C" w:rsidP="00FD27CD">
      <w:pPr>
        <w:pStyle w:val="Heading1"/>
        <w:rPr>
          <w:rStyle w:val="eop"/>
        </w:rPr>
      </w:pPr>
      <w:bookmarkStart w:id="1" w:name="_Toc43726811"/>
      <w:r w:rsidRPr="00FD27CD">
        <w:rPr>
          <w:rStyle w:val="normaltextrun"/>
        </w:rPr>
        <w:t>Homework</w:t>
      </w:r>
      <w:bookmarkEnd w:id="1"/>
      <w:r w:rsidRPr="00FD27CD">
        <w:rPr>
          <w:rStyle w:val="eop"/>
        </w:rPr>
        <w:t> </w:t>
      </w:r>
    </w:p>
    <w:p w14:paraId="712A831F" w14:textId="77777777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</w:p>
    <w:p w14:paraId="06F53905" w14:textId="5D3F6940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At the end of this homework you need to have:</w:t>
      </w:r>
    </w:p>
    <w:p w14:paraId="64B59FFA" w14:textId="6D9F3CA1" w:rsidR="0092339D" w:rsidRPr="00FD27CD" w:rsidRDefault="0092339D" w:rsidP="0092339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Trigger for DynamoDB put action in your collection from previous task</w:t>
      </w:r>
    </w:p>
    <w:p w14:paraId="10E5D3F8" w14:textId="310967C4" w:rsidR="0092339D" w:rsidRPr="00FD27CD" w:rsidRDefault="0092339D" w:rsidP="0092339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Lambda that will create simple html page with content from your DynamoDB and put it in S3</w:t>
      </w:r>
    </w:p>
    <w:p w14:paraId="50DE9428" w14:textId="0FD4ACC6" w:rsidR="0092339D" w:rsidRPr="00FD27CD" w:rsidRDefault="0092339D" w:rsidP="0092339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>S3 bucket with configured static website hosting</w:t>
      </w:r>
    </w:p>
    <w:p w14:paraId="71ABC58E" w14:textId="550E8C14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inorEastAsia"/>
          <w:color w:val="1F3763"/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ab/>
      </w:r>
    </w:p>
    <w:p w14:paraId="76DD7E51" w14:textId="11491332" w:rsidR="00E12C1D" w:rsidRPr="00FD27CD" w:rsidRDefault="00E12C1D" w:rsidP="00E12C1D">
      <w:pPr>
        <w:pStyle w:val="paragraph"/>
        <w:spacing w:before="0" w:beforeAutospacing="0" w:after="0" w:afterAutospacing="0"/>
        <w:ind w:firstLine="720"/>
        <w:textAlignment w:val="baseline"/>
        <w:rPr>
          <w:sz w:val="28"/>
          <w:szCs w:val="28"/>
        </w:rPr>
      </w:pPr>
      <w:r w:rsidRPr="00FD27CD">
        <w:rPr>
          <w:rStyle w:val="normaltextrun"/>
          <w:color w:val="000000"/>
          <w:sz w:val="28"/>
          <w:szCs w:val="28"/>
        </w:rPr>
        <w:t xml:space="preserve">Create DynamoDB </w:t>
      </w:r>
      <w:r w:rsidR="0092339D" w:rsidRPr="00FD27CD">
        <w:rPr>
          <w:rStyle w:val="normaltextrun"/>
          <w:color w:val="000000"/>
          <w:sz w:val="28"/>
          <w:szCs w:val="28"/>
        </w:rPr>
        <w:t>trigger</w:t>
      </w:r>
      <w:r w:rsidRPr="00FD27CD">
        <w:rPr>
          <w:rStyle w:val="normaltextrun"/>
          <w:color w:val="000000"/>
          <w:sz w:val="28"/>
          <w:szCs w:val="28"/>
        </w:rPr>
        <w:t>: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08A2A2A5" w14:textId="0A0CE478" w:rsidR="00E12C1D" w:rsidRPr="00FD27CD" w:rsidRDefault="00E12C1D" w:rsidP="0011734C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FD27CD">
        <w:rPr>
          <w:rStyle w:val="normaltextrun"/>
          <w:color w:val="FF0000"/>
          <w:sz w:val="28"/>
          <w:szCs w:val="28"/>
        </w:rPr>
        <w:t xml:space="preserve">    </w:t>
      </w:r>
      <w:r w:rsidR="00471E68" w:rsidRPr="00FD27CD">
        <w:rPr>
          <w:rStyle w:val="normaltextrun"/>
          <w:color w:val="FF0000"/>
          <w:sz w:val="28"/>
          <w:szCs w:val="28"/>
        </w:rPr>
        <w:t>1</w:t>
      </w:r>
      <w:r w:rsidRPr="00FD27CD">
        <w:rPr>
          <w:rStyle w:val="normaltextrun"/>
          <w:color w:val="FF0000"/>
          <w:sz w:val="28"/>
          <w:szCs w:val="28"/>
        </w:rPr>
        <w:t xml:space="preserve"> points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019946B0" w14:textId="7972ADC2" w:rsidR="0011734C" w:rsidRPr="00FD27CD" w:rsidRDefault="0011734C" w:rsidP="7A6C941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FD27CD">
        <w:rPr>
          <w:rStyle w:val="eop"/>
          <w:rFonts w:eastAsiaTheme="minorEastAsia"/>
          <w:color w:val="1F3763"/>
          <w:sz w:val="28"/>
          <w:szCs w:val="28"/>
        </w:rPr>
        <w:tab/>
      </w:r>
      <w:r w:rsidRPr="00FD27CD">
        <w:rPr>
          <w:rStyle w:val="normaltextrun"/>
          <w:color w:val="000000"/>
          <w:sz w:val="28"/>
          <w:szCs w:val="28"/>
        </w:rPr>
        <w:t xml:space="preserve">Implement Lambda that processes </w:t>
      </w:r>
      <w:r w:rsidR="0092339D" w:rsidRPr="00FD27CD">
        <w:rPr>
          <w:rStyle w:val="normaltextrun"/>
          <w:color w:val="000000"/>
          <w:sz w:val="28"/>
          <w:szCs w:val="28"/>
        </w:rPr>
        <w:t>data from DynamoDB on trigger, create HTML page with products and puts it in S3</w:t>
      </w:r>
      <w:r w:rsidRPr="00FD27CD">
        <w:rPr>
          <w:rStyle w:val="normaltextrun"/>
          <w:color w:val="000000"/>
          <w:sz w:val="28"/>
          <w:szCs w:val="28"/>
        </w:rPr>
        <w:t>: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79EEE2F1" w14:textId="099EE453" w:rsidR="0011734C" w:rsidRPr="00FD27CD" w:rsidRDefault="0011734C" w:rsidP="0011734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FD27CD">
        <w:rPr>
          <w:rStyle w:val="normaltextrun"/>
          <w:color w:val="FF0000"/>
          <w:sz w:val="28"/>
          <w:szCs w:val="28"/>
        </w:rPr>
        <w:t xml:space="preserve">    </w:t>
      </w:r>
      <w:r w:rsidR="00471E68" w:rsidRPr="00FD27CD">
        <w:rPr>
          <w:rStyle w:val="normaltextrun"/>
          <w:color w:val="FF0000"/>
          <w:sz w:val="28"/>
          <w:szCs w:val="28"/>
        </w:rPr>
        <w:t>3</w:t>
      </w:r>
      <w:r w:rsidRPr="00FD27CD">
        <w:rPr>
          <w:rStyle w:val="normaltextrun"/>
          <w:color w:val="FF0000"/>
          <w:sz w:val="28"/>
          <w:szCs w:val="28"/>
        </w:rPr>
        <w:t xml:space="preserve"> points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328656F0" w14:textId="170C4B99" w:rsidR="0092339D" w:rsidRPr="00FD27CD" w:rsidRDefault="0092339D" w:rsidP="00E12C1D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 w:val="28"/>
          <w:szCs w:val="28"/>
        </w:rPr>
      </w:pPr>
      <w:r w:rsidRPr="00FD27CD">
        <w:rPr>
          <w:rStyle w:val="normaltextrun"/>
          <w:color w:val="000000"/>
          <w:sz w:val="28"/>
          <w:szCs w:val="28"/>
        </w:rPr>
        <w:tab/>
        <w:t>Configure S3 static website hosting</w:t>
      </w:r>
    </w:p>
    <w:p w14:paraId="4121B925" w14:textId="26684ED8" w:rsidR="00E12C1D" w:rsidRPr="00FD27CD" w:rsidRDefault="00E12C1D" w:rsidP="00E12C1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FD27CD">
        <w:rPr>
          <w:rStyle w:val="normaltextrun"/>
          <w:color w:val="FF0000"/>
          <w:sz w:val="28"/>
          <w:szCs w:val="28"/>
        </w:rPr>
        <w:t xml:space="preserve">    </w:t>
      </w:r>
      <w:r w:rsidR="00471E68" w:rsidRPr="00FD27CD">
        <w:rPr>
          <w:rStyle w:val="normaltextrun"/>
          <w:color w:val="FF0000"/>
          <w:sz w:val="28"/>
          <w:szCs w:val="28"/>
        </w:rPr>
        <w:t>1</w:t>
      </w:r>
      <w:r w:rsidRPr="00FD27CD">
        <w:rPr>
          <w:rStyle w:val="normaltextrun"/>
          <w:color w:val="FF0000"/>
          <w:sz w:val="28"/>
          <w:szCs w:val="28"/>
        </w:rPr>
        <w:t xml:space="preserve"> points</w:t>
      </w:r>
      <w:r w:rsidRPr="00FD27CD">
        <w:rPr>
          <w:rStyle w:val="eop"/>
          <w:rFonts w:eastAsiaTheme="minorEastAsia"/>
          <w:sz w:val="28"/>
          <w:szCs w:val="28"/>
        </w:rPr>
        <w:t> </w:t>
      </w:r>
    </w:p>
    <w:p w14:paraId="6439B69B" w14:textId="77777777" w:rsidR="0092339D" w:rsidRDefault="0092339D" w:rsidP="00E12C1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</w:p>
    <w:p w14:paraId="55356176" w14:textId="77777777" w:rsidR="004B5845" w:rsidRDefault="004B5845" w:rsidP="004B5845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12291B3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Extra mile:</w:t>
      </w:r>
    </w:p>
    <w:p w14:paraId="51EBCEB8" w14:textId="67E977B9" w:rsidR="0011734C" w:rsidRPr="00471E68" w:rsidRDefault="0092339D" w:rsidP="00471E6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 w:rsidRPr="00FD27CD">
        <w:rPr>
          <w:rStyle w:val="normaltextrun"/>
          <w:color w:val="000000"/>
          <w:sz w:val="28"/>
          <w:szCs w:val="28"/>
        </w:rPr>
        <w:t xml:space="preserve">Implement lambda that will modify HTML page by adding or editing items that triggered </w:t>
      </w:r>
      <w:r w:rsidR="004E7C3D" w:rsidRPr="00FD27CD">
        <w:rPr>
          <w:rStyle w:val="normaltextrun"/>
          <w:color w:val="000000"/>
          <w:sz w:val="28"/>
          <w:szCs w:val="28"/>
        </w:rPr>
        <w:t>it</w:t>
      </w:r>
      <w:r w:rsidR="0011734C">
        <w:rPr>
          <w:rStyle w:val="eop"/>
          <w:rFonts w:ascii="Calibri" w:eastAsiaTheme="minorEastAsia" w:hAnsi="Calibri" w:cs="Calibri"/>
          <w:sz w:val="22"/>
          <w:szCs w:val="22"/>
        </w:rPr>
        <w:t> </w:t>
      </w:r>
      <w:r w:rsidR="00FD27CD" w:rsidRPr="12291B34">
        <w:rPr>
          <w:sz w:val="28"/>
          <w:szCs w:val="28"/>
        </w:rPr>
        <w:t xml:space="preserve">– </w:t>
      </w:r>
      <w:r w:rsidR="00FD27CD" w:rsidRPr="12291B34">
        <w:rPr>
          <w:color w:val="FF0000"/>
          <w:sz w:val="28"/>
          <w:szCs w:val="28"/>
        </w:rPr>
        <w:t>2 points</w:t>
      </w:r>
    </w:p>
    <w:p w14:paraId="5E6659C2" w14:textId="77777777" w:rsidR="0011734C" w:rsidRPr="00CE222B" w:rsidRDefault="0011734C" w:rsidP="0011734C"/>
    <w:p w14:paraId="562FAA64" w14:textId="567E0D20" w:rsidR="006D3A72" w:rsidRPr="0011734C" w:rsidRDefault="006D3A72" w:rsidP="0011734C"/>
    <w:sectPr w:rsidR="006D3A72" w:rsidRPr="0011734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09B87D" w14:textId="77777777" w:rsidR="00D86D6B" w:rsidRDefault="00D86D6B">
      <w:pPr>
        <w:spacing w:line="240" w:lineRule="auto"/>
      </w:pPr>
      <w:r>
        <w:separator/>
      </w:r>
    </w:p>
  </w:endnote>
  <w:endnote w:type="continuationSeparator" w:id="0">
    <w:p w14:paraId="059C2E95" w14:textId="77777777" w:rsidR="00D86D6B" w:rsidRDefault="00D86D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8CFE05" w14:textId="77777777" w:rsidR="00D86D6B" w:rsidRDefault="00D86D6B">
      <w:pPr>
        <w:spacing w:line="240" w:lineRule="auto"/>
      </w:pPr>
      <w:r>
        <w:separator/>
      </w:r>
    </w:p>
  </w:footnote>
  <w:footnote w:type="continuationSeparator" w:id="0">
    <w:p w14:paraId="35F16027" w14:textId="77777777" w:rsidR="00D86D6B" w:rsidRDefault="00D86D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DC40D5"/>
    <w:multiLevelType w:val="multilevel"/>
    <w:tmpl w:val="CFE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E36ABA"/>
    <w:multiLevelType w:val="multilevel"/>
    <w:tmpl w:val="82B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540DCB"/>
    <w:multiLevelType w:val="hybridMultilevel"/>
    <w:tmpl w:val="B91861BC"/>
    <w:lvl w:ilvl="0" w:tplc="BFF83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6F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83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6F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22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48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C2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A7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6D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642AD"/>
    <w:multiLevelType w:val="hybridMultilevel"/>
    <w:tmpl w:val="4E929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332B3"/>
    <w:multiLevelType w:val="multilevel"/>
    <w:tmpl w:val="595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365914"/>
    <w:multiLevelType w:val="multilevel"/>
    <w:tmpl w:val="2CA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444E34"/>
    <w:multiLevelType w:val="multilevel"/>
    <w:tmpl w:val="E76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7C3960"/>
    <w:multiLevelType w:val="multilevel"/>
    <w:tmpl w:val="D28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652175"/>
    <w:multiLevelType w:val="multilevel"/>
    <w:tmpl w:val="5BC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BD2596"/>
    <w:multiLevelType w:val="multilevel"/>
    <w:tmpl w:val="4FC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EA7E52"/>
    <w:multiLevelType w:val="multilevel"/>
    <w:tmpl w:val="CAD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6C4A33"/>
    <w:multiLevelType w:val="hybridMultilevel"/>
    <w:tmpl w:val="FFFFFFFF"/>
    <w:lvl w:ilvl="0" w:tplc="9DE03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E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8F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25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837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87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0D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444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C9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82425"/>
    <w:multiLevelType w:val="multilevel"/>
    <w:tmpl w:val="B4D289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9A2541"/>
    <w:multiLevelType w:val="multilevel"/>
    <w:tmpl w:val="EA7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06609E"/>
    <w:multiLevelType w:val="multilevel"/>
    <w:tmpl w:val="C08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4E113E"/>
    <w:multiLevelType w:val="multilevel"/>
    <w:tmpl w:val="369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767165"/>
    <w:multiLevelType w:val="multilevel"/>
    <w:tmpl w:val="188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27"/>
  </w:num>
  <w:num w:numId="2">
    <w:abstractNumId w:val="27"/>
    <w:lvlOverride w:ilvl="0">
      <w:startOverride w:val="1"/>
    </w:lvlOverride>
  </w:num>
  <w:num w:numId="3">
    <w:abstractNumId w:val="27"/>
  </w:num>
  <w:num w:numId="4">
    <w:abstractNumId w:val="27"/>
    <w:lvlOverride w:ilvl="0">
      <w:startOverride w:val="1"/>
    </w:lvlOverride>
  </w:num>
  <w:num w:numId="5">
    <w:abstractNumId w:val="8"/>
  </w:num>
  <w:num w:numId="6">
    <w:abstractNumId w:val="27"/>
    <w:lvlOverride w:ilvl="0">
      <w:startOverride w:val="1"/>
    </w:lvlOverride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0"/>
  </w:num>
  <w:num w:numId="20">
    <w:abstractNumId w:val="17"/>
  </w:num>
  <w:num w:numId="21">
    <w:abstractNumId w:val="18"/>
  </w:num>
  <w:num w:numId="22">
    <w:abstractNumId w:val="11"/>
  </w:num>
  <w:num w:numId="23">
    <w:abstractNumId w:val="24"/>
  </w:num>
  <w:num w:numId="24">
    <w:abstractNumId w:val="15"/>
  </w:num>
  <w:num w:numId="25">
    <w:abstractNumId w:val="23"/>
  </w:num>
  <w:num w:numId="26">
    <w:abstractNumId w:val="14"/>
  </w:num>
  <w:num w:numId="27">
    <w:abstractNumId w:val="26"/>
  </w:num>
  <w:num w:numId="28">
    <w:abstractNumId w:val="19"/>
  </w:num>
  <w:num w:numId="29">
    <w:abstractNumId w:val="20"/>
  </w:num>
  <w:num w:numId="30">
    <w:abstractNumId w:val="22"/>
  </w:num>
  <w:num w:numId="31">
    <w:abstractNumId w:val="25"/>
  </w:num>
  <w:num w:numId="32">
    <w:abstractNumId w:val="16"/>
  </w:num>
  <w:num w:numId="33">
    <w:abstractNumId w:val="13"/>
  </w:num>
  <w:num w:numId="34">
    <w:abstractNumId w:val="1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4C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1734C"/>
    <w:rsid w:val="00121553"/>
    <w:rsid w:val="00131CAB"/>
    <w:rsid w:val="001773C6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B56CB"/>
    <w:rsid w:val="002C5D75"/>
    <w:rsid w:val="00301789"/>
    <w:rsid w:val="00325194"/>
    <w:rsid w:val="00330092"/>
    <w:rsid w:val="003728E3"/>
    <w:rsid w:val="003962D3"/>
    <w:rsid w:val="003C7D9D"/>
    <w:rsid w:val="003E3A63"/>
    <w:rsid w:val="00457BEB"/>
    <w:rsid w:val="00461B2E"/>
    <w:rsid w:val="00471E68"/>
    <w:rsid w:val="00482CFC"/>
    <w:rsid w:val="00487996"/>
    <w:rsid w:val="00491910"/>
    <w:rsid w:val="004A3D03"/>
    <w:rsid w:val="004B5845"/>
    <w:rsid w:val="004B6D7F"/>
    <w:rsid w:val="004D785F"/>
    <w:rsid w:val="004E744B"/>
    <w:rsid w:val="004E7C3D"/>
    <w:rsid w:val="004F7760"/>
    <w:rsid w:val="00520AC9"/>
    <w:rsid w:val="00594254"/>
    <w:rsid w:val="005B6EB8"/>
    <w:rsid w:val="00614CAB"/>
    <w:rsid w:val="00632F31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12A3A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2339D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53AB4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86D6B"/>
    <w:rsid w:val="00D902A4"/>
    <w:rsid w:val="00DB2323"/>
    <w:rsid w:val="00DB331E"/>
    <w:rsid w:val="00DC4E21"/>
    <w:rsid w:val="00DD5358"/>
    <w:rsid w:val="00E12C1D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94E29"/>
    <w:rsid w:val="00FB3BB2"/>
    <w:rsid w:val="00FD27CD"/>
    <w:rsid w:val="00FF44F1"/>
    <w:rsid w:val="00FF5FDF"/>
    <w:rsid w:val="1F68B6CB"/>
    <w:rsid w:val="2106A3DD"/>
    <w:rsid w:val="2688AAB5"/>
    <w:rsid w:val="666B035E"/>
    <w:rsid w:val="7A6C9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7FAD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34C"/>
    <w:pPr>
      <w:spacing w:before="0" w:after="160"/>
    </w:pPr>
  </w:style>
  <w:style w:type="paragraph" w:styleId="Heading1">
    <w:name w:val="heading 1"/>
    <w:basedOn w:val="Normal"/>
    <w:link w:val="Heading1Char"/>
    <w:uiPriority w:val="5"/>
    <w:qFormat/>
    <w:rsid w:val="00812A3A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2E74B5" w:themeColor="accent1" w:themeShade="BF"/>
      <w:kern w:val="28"/>
      <w:sz w:val="3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812A3A"/>
    <w:rPr>
      <w:rFonts w:asciiTheme="majorHAnsi" w:eastAsiaTheme="majorEastAsia" w:hAnsiTheme="majorHAnsi" w:cstheme="majorBidi"/>
      <w:color w:val="2E74B5" w:themeColor="accent1" w:themeShade="BF"/>
      <w:kern w:val="28"/>
      <w:sz w:val="3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17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1734C"/>
  </w:style>
  <w:style w:type="character" w:customStyle="1" w:styleId="eop">
    <w:name w:val="eop"/>
    <w:basedOn w:val="DefaultParagraphFont"/>
    <w:rsid w:val="0011734C"/>
  </w:style>
  <w:style w:type="character" w:customStyle="1" w:styleId="contextualspellingandgrammarerror">
    <w:name w:val="contextualspellingandgrammarerror"/>
    <w:basedOn w:val="DefaultParagraphFont"/>
    <w:rsid w:val="0011734C"/>
  </w:style>
  <w:style w:type="character" w:customStyle="1" w:styleId="spellingerror">
    <w:name w:val="spellingerror"/>
    <w:basedOn w:val="DefaultParagraphFont"/>
    <w:rsid w:val="0011734C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ytro_Shevchenko4\AppData\Local\Microsoft\Office\16.0\DTS\en-US%7b17AFCD64-917D-4369-8A6B-2E4047DA30CB%7d\%7bF8A83C3C-A145-4D38-87A0-EF4660506499%7dtf10002117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D135835766D48A0F35A631BF77220" ma:contentTypeVersion="4" ma:contentTypeDescription="Create a new document." ma:contentTypeScope="" ma:versionID="3af51e65ac43e4ee78fc0288dd07bfb1">
  <xsd:schema xmlns:xsd="http://www.w3.org/2001/XMLSchema" xmlns:xs="http://www.w3.org/2001/XMLSchema" xmlns:p="http://schemas.microsoft.com/office/2006/metadata/properties" xmlns:ns2="7b0387b5-cde0-49dd-8a9a-3ed0a6a63079" targetNamespace="http://schemas.microsoft.com/office/2006/metadata/properties" ma:root="true" ma:fieldsID="c4bbf9b43111d629d24d70d1ab527348" ns2:_="">
    <xsd:import namespace="7b0387b5-cde0-49dd-8a9a-3ed0a6a63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387b5-cde0-49dd-8a9a-3ed0a6a630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1405D5-E5D4-4451-8277-751839D2B5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C84F43-6D95-4468-945E-25DBE8C5FC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A6E7CC-B5BC-47A9-91C5-CD82823765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7E0913-457C-4084-A6B2-878EB31AC6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0387b5-cde0-49dd-8a9a-3ed0a6a630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{F8A83C3C-A145-4D38-87A0-EF4660506499}tf10002117.dotx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2020-04-13T07:32:00Z</dcterms:created>
  <dcterms:modified xsi:type="dcterms:W3CDTF">2020-07-10T15:27:00Z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0x010100A74D135835766D48A0F35A631BF77220</vt:lpwstr>
  </property>
</Properties>
</file>